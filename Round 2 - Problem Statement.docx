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41C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Problem Statement</w:t>
      </w:r>
    </w:p>
    <w:p w14:paraId="3E755A1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Build a browser-based Tic Tac Toe application with an Angular frontend and a .NET backend running locally.</w:t>
      </w:r>
    </w:p>
    <w:p w14:paraId="370ECB9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allow users to play Tic Tac Toe, track moves, undo moves, maintain a scoreboard, and support a basic computer opponent mode.</w:t>
      </w:r>
    </w:p>
    <w:p w14:paraId="5B2BA0F0" w14:textId="77777777" w:rsidR="009E2E77" w:rsidRDefault="009E2E77" w:rsidP="009E2E77"/>
    <w:p w14:paraId="4DA4935A" w14:textId="0B01B28E" w:rsidR="009E2E77" w:rsidRPr="009E2E77" w:rsidRDefault="009E2E77" w:rsidP="009E2E77">
      <w:r w:rsidRPr="009E2E77">
        <w:t>The solution should be easy for the panel to run, review, and discuss.</w:t>
      </w:r>
    </w:p>
    <w:p w14:paraId="3DB5D271" w14:textId="77777777" w:rsidR="009E2E77" w:rsidRPr="009E2E77" w:rsidRDefault="009E2E77" w:rsidP="009E2E77">
      <w:r w:rsidRPr="009E2E77">
        <w:pict w14:anchorId="59185AAE">
          <v:rect id="_x0000_i1277" style="width:0;height:1.5pt" o:hralign="center" o:hrstd="t" o:hr="t" fillcolor="#a0a0a0" stroked="f"/>
        </w:pict>
      </w:r>
    </w:p>
    <w:p w14:paraId="0356FE5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Technology Expectations</w:t>
      </w:r>
    </w:p>
    <w:p w14:paraId="3B68E9F0" w14:textId="77777777" w:rsidR="009E2E77" w:rsidRPr="009E2E77" w:rsidRDefault="009E2E77" w:rsidP="009E2E77">
      <w:pPr>
        <w:ind w:left="720"/>
      </w:pPr>
      <w:r w:rsidRPr="009E2E77">
        <w:t>Use the following stack:</w:t>
      </w:r>
    </w:p>
    <w:p w14:paraId="42E35FD9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Frontend:</w:t>
      </w:r>
      <w:r w:rsidRPr="009E2E77">
        <w:t xml:space="preserve"> Angular + TypeScript </w:t>
      </w:r>
    </w:p>
    <w:p w14:paraId="27E0E27F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Backend:</w:t>
      </w:r>
      <w:r w:rsidRPr="009E2E77">
        <w:t xml:space="preserve"> .NET Web API </w:t>
      </w:r>
    </w:p>
    <w:p w14:paraId="795DF3BB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API Style:</w:t>
      </w:r>
      <w:r w:rsidRPr="009E2E77">
        <w:t xml:space="preserve"> REST API </w:t>
      </w:r>
    </w:p>
    <w:p w14:paraId="245C45B8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Storage:</w:t>
      </w:r>
      <w:r w:rsidRPr="009E2E77">
        <w:t xml:space="preserve"> In-memory storage is acceptable; SQLite may be used if preferred </w:t>
      </w:r>
    </w:p>
    <w:p w14:paraId="02EB7632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Source Control:</w:t>
      </w:r>
      <w:r w:rsidRPr="009E2E77">
        <w:t xml:space="preserve"> GitHub </w:t>
      </w:r>
    </w:p>
    <w:p w14:paraId="1E22012E" w14:textId="77777777" w:rsidR="009E2E77" w:rsidRPr="009E2E77" w:rsidRDefault="009E2E77" w:rsidP="009E2E77">
      <w:pPr>
        <w:ind w:firstLine="360"/>
      </w:pPr>
      <w:r w:rsidRPr="009E2E77">
        <w:t>The Angular application should communicate with the .NET backend through REST APIs.</w:t>
      </w:r>
    </w:p>
    <w:p w14:paraId="19941137" w14:textId="77777777" w:rsidR="009E2E77" w:rsidRPr="009E2E77" w:rsidRDefault="009E2E77" w:rsidP="009E2E77">
      <w:pPr>
        <w:ind w:firstLine="360"/>
      </w:pPr>
      <w:r w:rsidRPr="009E2E77">
        <w:t>The backend should manage the game session and scoreboard state.</w:t>
      </w:r>
    </w:p>
    <w:p w14:paraId="60652ABE" w14:textId="77777777" w:rsidR="009E2E77" w:rsidRPr="009E2E77" w:rsidRDefault="009E2E77" w:rsidP="009E2E77">
      <w:r w:rsidRPr="009E2E77">
        <w:pict w14:anchorId="165BBA7A">
          <v:rect id="_x0000_i1278" style="width:0;height:1.5pt" o:hralign="center" o:hrstd="t" o:hr="t" fillcolor="#a0a0a0" stroked="f"/>
        </w:pict>
      </w:r>
    </w:p>
    <w:p w14:paraId="2425AAF8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Functional Requirements</w:t>
      </w:r>
    </w:p>
    <w:p w14:paraId="541CADC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Game Board</w:t>
      </w:r>
    </w:p>
    <w:p w14:paraId="6B449D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Create a standard </w:t>
      </w:r>
      <w:r w:rsidRPr="009E2E77">
        <w:rPr>
          <w:b/>
          <w:bCs/>
        </w:rPr>
        <w:t>3 × 3 Tic Tac Toe board</w:t>
      </w:r>
      <w:r w:rsidRPr="009E2E77">
        <w:t>.</w:t>
      </w:r>
    </w:p>
    <w:p w14:paraId="424D37BC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Each cell should be clickable when it is empty.</w:t>
      </w:r>
    </w:p>
    <w:p w14:paraId="275FF00E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 xml:space="preserve">Once a move is made, the selected cell should display either </w:t>
      </w:r>
      <w:r w:rsidRPr="009E2E77">
        <w:rPr>
          <w:b/>
          <w:bCs/>
        </w:rPr>
        <w:t>X</w:t>
      </w:r>
      <w:r w:rsidRPr="009E2E77">
        <w:t xml:space="preserve"> or </w:t>
      </w:r>
      <w:r w:rsidRPr="009E2E77">
        <w:rPr>
          <w:b/>
          <w:bCs/>
        </w:rPr>
        <w:t>O</w:t>
      </w:r>
      <w:r w:rsidRPr="009E2E77">
        <w:t>.</w:t>
      </w:r>
    </w:p>
    <w:p w14:paraId="26890AE0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A selected cell should remain locked for the rest of the current game state.</w:t>
      </w:r>
    </w:p>
    <w:p w14:paraId="7272F948" w14:textId="77777777" w:rsidR="009E2E77" w:rsidRPr="009E2E77" w:rsidRDefault="009E2E77" w:rsidP="009E2E77">
      <w:r w:rsidRPr="009E2E77">
        <w:pict w14:anchorId="580DA5EC">
          <v:rect id="_x0000_i1279" style="width:0;height:1.5pt" o:hralign="center" o:hrstd="t" o:hr="t" fillcolor="#a0a0a0" stroked="f"/>
        </w:pict>
      </w:r>
    </w:p>
    <w:p w14:paraId="3FD22B0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Player Turns</w:t>
      </w:r>
    </w:p>
    <w:p w14:paraId="7CCA81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game should support two players:</w:t>
      </w:r>
    </w:p>
    <w:p w14:paraId="7FC91FBC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X </w:t>
      </w:r>
    </w:p>
    <w:p w14:paraId="61D37198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O </w:t>
      </w:r>
    </w:p>
    <w:p w14:paraId="07B9CFA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application should clearly display whose turn it is.</w:t>
      </w:r>
    </w:p>
    <w:p w14:paraId="7E5F0D2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Players should alternate turns after every valid move.</w:t>
      </w:r>
    </w:p>
    <w:p w14:paraId="1F8998A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Invalid moves should not change the current turn.</w:t>
      </w:r>
    </w:p>
    <w:p w14:paraId="7CB2B4CE" w14:textId="77777777" w:rsidR="009E2E77" w:rsidRPr="009E2E77" w:rsidRDefault="009E2E77" w:rsidP="009E2E77">
      <w:r w:rsidRPr="009E2E77">
        <w:pict w14:anchorId="1EA33324">
          <v:rect id="_x0000_i1280" style="width:0;height:1.5pt" o:hralign="center" o:hrstd="t" o:hr="t" fillcolor="#a0a0a0" stroked="f"/>
        </w:pict>
      </w:r>
    </w:p>
    <w:p w14:paraId="6ECF371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Win Detection</w:t>
      </w:r>
    </w:p>
    <w:p w14:paraId="1E829CD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detect a winner when a player completes:</w:t>
      </w:r>
    </w:p>
    <w:p w14:paraId="13C8CD30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9E2E77">
        <w:t xml:space="preserve">One full row </w:t>
      </w:r>
    </w:p>
    <w:p w14:paraId="19746A6E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full column </w:t>
      </w:r>
    </w:p>
    <w:p w14:paraId="2223B616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diagonal </w:t>
      </w:r>
    </w:p>
    <w:p w14:paraId="4F0D1F5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91"/>
        </w:tabs>
        <w:ind w:left="1440"/>
      </w:pPr>
      <w:r w:rsidRPr="009E2E77">
        <w:t>When a player wins, the application should:</w:t>
      </w:r>
    </w:p>
    <w:p w14:paraId="45783308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Show the winning player </w:t>
      </w:r>
    </w:p>
    <w:p w14:paraId="2F4A9F5C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Highlight the winning cells </w:t>
      </w:r>
    </w:p>
    <w:p w14:paraId="5CD06403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Prevent additional moves for the completed game </w:t>
      </w:r>
    </w:p>
    <w:p w14:paraId="4199ADE4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Update the scoreboard </w:t>
      </w:r>
    </w:p>
    <w:p w14:paraId="3FB0E5C2" w14:textId="77777777" w:rsidR="009E2E77" w:rsidRPr="009E2E77" w:rsidRDefault="009E2E77" w:rsidP="009E2E77">
      <w:r w:rsidRPr="009E2E77">
        <w:pict w14:anchorId="75EDAED6">
          <v:rect id="_x0000_i1281" style="width:0;height:1.5pt" o:hralign="center" o:hrstd="t" o:hr="t" fillcolor="#a0a0a0" stroked="f"/>
        </w:pict>
      </w:r>
    </w:p>
    <w:p w14:paraId="006B2CD4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Draw Detection</w:t>
      </w:r>
    </w:p>
    <w:p w14:paraId="2AA3835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all 9 cells are filled and there is no winner, the game should be marked as a draw.</w:t>
      </w:r>
    </w:p>
    <w:p w14:paraId="5DF1FDD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When the game is drawn, the application should:</w:t>
      </w:r>
    </w:p>
    <w:p w14:paraId="27A3FBA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Show a draw message </w:t>
      </w:r>
    </w:p>
    <w:p w14:paraId="58FA3665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Prevent additional moves for the completed game </w:t>
      </w:r>
    </w:p>
    <w:p w14:paraId="12059CC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Update the scoreboard </w:t>
      </w:r>
    </w:p>
    <w:p w14:paraId="7C5C6132" w14:textId="77777777" w:rsidR="009E2E77" w:rsidRPr="009E2E77" w:rsidRDefault="009E2E77" w:rsidP="009E2E77">
      <w:r w:rsidRPr="009E2E77">
        <w:pict w14:anchorId="3A5941E0">
          <v:rect id="_x0000_i1282" style="width:0;height:1.5pt" o:hralign="center" o:hrstd="t" o:hr="t" fillcolor="#a0a0a0" stroked="f"/>
        </w:pict>
      </w:r>
    </w:p>
    <w:p w14:paraId="7F09B25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5. Reset Game</w:t>
      </w:r>
    </w:p>
    <w:p w14:paraId="33F04CBF" w14:textId="0047FB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</w:t>
      </w:r>
      <w:r w:rsidRPr="009E2E77">
        <w:rPr>
          <w:b/>
          <w:bCs/>
        </w:rPr>
        <w:t>Reset Game</w:t>
      </w:r>
      <w:r w:rsidRPr="009E2E77">
        <w:t xml:space="preserve"> option.</w:t>
      </w:r>
      <w:r>
        <w:t xml:space="preserve"> </w:t>
      </w:r>
      <w:r w:rsidRPr="009E2E77">
        <w:t>Reset Game should:</w:t>
      </w:r>
    </w:p>
    <w:p w14:paraId="24BD05DE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the current board </w:t>
      </w:r>
    </w:p>
    <w:p w14:paraId="0296DE42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lastRenderedPageBreak/>
        <w:t xml:space="preserve">Clear the move history </w:t>
      </w:r>
    </w:p>
    <w:p w14:paraId="70D93DD3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winner or draw status </w:t>
      </w:r>
    </w:p>
    <w:p w14:paraId="5925BC2B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Set the current player back to X </w:t>
      </w:r>
    </w:p>
    <w:p w14:paraId="17B09969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Start a fresh game session </w:t>
      </w:r>
    </w:p>
    <w:p w14:paraId="6CFA182D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Keep the scoreboard unchanged </w:t>
      </w:r>
    </w:p>
    <w:p w14:paraId="517E57AE" w14:textId="77777777" w:rsidR="009E2E77" w:rsidRPr="009E2E77" w:rsidRDefault="009E2E77" w:rsidP="009E2E77">
      <w:r w:rsidRPr="009E2E77">
        <w:pict w14:anchorId="0D410B37">
          <v:rect id="_x0000_i1283" style="width:0;height:1.5pt" o:hralign="center" o:hrstd="t" o:hr="t" fillcolor="#a0a0a0" stroked="f"/>
        </w:pict>
      </w:r>
    </w:p>
    <w:p w14:paraId="76F68640" w14:textId="6486A2E0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 xml:space="preserve">Must-Have </w:t>
      </w:r>
    </w:p>
    <w:p w14:paraId="6A892F7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Move History</w:t>
      </w:r>
    </w:p>
    <w:p w14:paraId="2BF00AD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display move history for the current game.</w:t>
      </w:r>
    </w:p>
    <w:p w14:paraId="32DD46B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For each move, show:</w:t>
      </w:r>
    </w:p>
    <w:p w14:paraId="6DEF3F3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Move number </w:t>
      </w:r>
    </w:p>
    <w:p w14:paraId="0E59CFB2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Player </w:t>
      </w:r>
    </w:p>
    <w:p w14:paraId="26818C8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Cell position </w:t>
      </w:r>
    </w:p>
    <w:p w14:paraId="52F9A921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17"/>
        <w:gridCol w:w="1534"/>
      </w:tblGrid>
      <w:tr w:rsidR="009E2E77" w:rsidRPr="009E2E77" w14:paraId="6EB0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A41C3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2619A97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186E29E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Position</w:t>
            </w:r>
          </w:p>
        </w:tc>
      </w:tr>
      <w:tr w:rsidR="009E2E77" w:rsidRPr="009E2E77" w14:paraId="3704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992C" w14:textId="77777777" w:rsidR="009E2E77" w:rsidRPr="009E2E77" w:rsidRDefault="009E2E77" w:rsidP="009E2E77">
            <w:r w:rsidRPr="009E2E77">
              <w:t>1</w:t>
            </w:r>
          </w:p>
        </w:tc>
        <w:tc>
          <w:tcPr>
            <w:tcW w:w="0" w:type="auto"/>
            <w:vAlign w:val="center"/>
            <w:hideMark/>
          </w:tcPr>
          <w:p w14:paraId="0795EA34" w14:textId="77777777" w:rsidR="009E2E77" w:rsidRPr="009E2E77" w:rsidRDefault="009E2E77" w:rsidP="009E2E77">
            <w:r w:rsidRPr="009E2E77">
              <w:t>X</w:t>
            </w:r>
          </w:p>
        </w:tc>
        <w:tc>
          <w:tcPr>
            <w:tcW w:w="0" w:type="auto"/>
            <w:vAlign w:val="center"/>
            <w:hideMark/>
          </w:tcPr>
          <w:p w14:paraId="1D468FBB" w14:textId="77777777" w:rsidR="009E2E77" w:rsidRPr="009E2E77" w:rsidRDefault="009E2E77" w:rsidP="009E2E77">
            <w:r w:rsidRPr="009E2E77">
              <w:t>Row 1, Column 1</w:t>
            </w:r>
          </w:p>
        </w:tc>
      </w:tr>
      <w:tr w:rsidR="009E2E77" w:rsidRPr="009E2E77" w14:paraId="55AD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8844" w14:textId="77777777" w:rsidR="009E2E77" w:rsidRPr="009E2E77" w:rsidRDefault="009E2E77" w:rsidP="009E2E77">
            <w:r w:rsidRPr="009E2E77">
              <w:t>2</w:t>
            </w:r>
          </w:p>
        </w:tc>
        <w:tc>
          <w:tcPr>
            <w:tcW w:w="0" w:type="auto"/>
            <w:vAlign w:val="center"/>
            <w:hideMark/>
          </w:tcPr>
          <w:p w14:paraId="566D6701" w14:textId="77777777" w:rsidR="009E2E77" w:rsidRPr="009E2E77" w:rsidRDefault="009E2E77" w:rsidP="009E2E77">
            <w:r w:rsidRPr="009E2E77">
              <w:t>O</w:t>
            </w:r>
          </w:p>
        </w:tc>
        <w:tc>
          <w:tcPr>
            <w:tcW w:w="0" w:type="auto"/>
            <w:vAlign w:val="center"/>
            <w:hideMark/>
          </w:tcPr>
          <w:p w14:paraId="3E156416" w14:textId="77777777" w:rsidR="009E2E77" w:rsidRPr="009E2E77" w:rsidRDefault="009E2E77" w:rsidP="009E2E77">
            <w:r w:rsidRPr="009E2E77">
              <w:t>Row 2, Column 2</w:t>
            </w:r>
          </w:p>
        </w:tc>
      </w:tr>
    </w:tbl>
    <w:p w14:paraId="7875D11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move history should update after every valid move.</w:t>
      </w:r>
    </w:p>
    <w:p w14:paraId="5AE3305A" w14:textId="77777777" w:rsidR="009E2E77" w:rsidRPr="009E2E77" w:rsidRDefault="009E2E77" w:rsidP="009E2E77">
      <w:r w:rsidRPr="009E2E77">
        <w:pict w14:anchorId="1357F27B">
          <v:rect id="_x0000_i1284" style="width:0;height:1.5pt" o:hralign="center" o:hrstd="t" o:hr="t" fillcolor="#a0a0a0" stroked="f"/>
        </w:pict>
      </w:r>
    </w:p>
    <w:p w14:paraId="58C2D42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Undo Last Move</w:t>
      </w:r>
    </w:p>
    <w:p w14:paraId="45526FE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an </w:t>
      </w:r>
      <w:r w:rsidRPr="009E2E77">
        <w:rPr>
          <w:b/>
          <w:bCs/>
        </w:rPr>
        <w:t>Undo Last Move</w:t>
      </w:r>
      <w:r w:rsidRPr="009E2E77">
        <w:t xml:space="preserve"> option.</w:t>
      </w:r>
    </w:p>
    <w:p w14:paraId="069BDB8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restore the game to the previous valid state.</w:t>
      </w:r>
    </w:p>
    <w:p w14:paraId="244229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should:</w:t>
      </w:r>
    </w:p>
    <w:p w14:paraId="1932A0B5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Remove the latest move or move pair based on the selected game mode </w:t>
      </w:r>
    </w:p>
    <w:p w14:paraId="464BEECF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board </w:t>
      </w:r>
    </w:p>
    <w:p w14:paraId="6A1557BC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correct player turn </w:t>
      </w:r>
    </w:p>
    <w:p w14:paraId="4FD3ADA6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Recalculate win or draw status </w:t>
      </w:r>
    </w:p>
    <w:p w14:paraId="06B997CB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Keep the move history accurate </w:t>
      </w:r>
    </w:p>
    <w:p w14:paraId="1900FC1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be disabled when there are no moves to undo.</w:t>
      </w:r>
    </w:p>
    <w:p w14:paraId="55D40B25" w14:textId="11CF7BC6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 xml:space="preserve">Undo </w:t>
      </w:r>
      <w:r w:rsidRPr="009E2E77">
        <w:rPr>
          <w:b/>
          <w:bCs/>
        </w:rPr>
        <w:t>Behavior</w:t>
      </w:r>
      <w:r w:rsidRPr="009E2E77">
        <w:rPr>
          <w:b/>
          <w:bCs/>
        </w:rPr>
        <w:t xml:space="preserve"> by Mode</w:t>
      </w:r>
    </w:p>
    <w:p w14:paraId="42BC6F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Undo should remove only the most recent move.</w:t>
      </w:r>
    </w:p>
    <w:p w14:paraId="521D7BC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50228E75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X plays </w:t>
      </w:r>
    </w:p>
    <w:p w14:paraId="58C0006F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 plays </w:t>
      </w:r>
    </w:p>
    <w:p w14:paraId="58DD8BAC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User clicks Undo </w:t>
      </w:r>
    </w:p>
    <w:p w14:paraId="46442E29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O’s move is removed </w:t>
      </w:r>
    </w:p>
    <w:p w14:paraId="40ABAB38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It is O’s turn again </w:t>
      </w:r>
    </w:p>
    <w:p w14:paraId="14D4526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, Undo should remove the computer’s last move and the human player’s previous move together.</w:t>
      </w:r>
    </w:p>
    <w:p w14:paraId="3069B85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62D2D985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X plays </w:t>
      </w:r>
    </w:p>
    <w:p w14:paraId="4DEFA852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O computer plays </w:t>
      </w:r>
    </w:p>
    <w:p w14:paraId="7E1925EE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User clicks Undo </w:t>
      </w:r>
    </w:p>
    <w:p w14:paraId="3045A39B" w14:textId="77777777" w:rsid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Both O’s move and the previous X move are removed </w:t>
      </w:r>
    </w:p>
    <w:p w14:paraId="62053BBE" w14:textId="7FD52DA9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It is X’s turn again </w:t>
      </w:r>
    </w:p>
    <w:p w14:paraId="7DD1CE13" w14:textId="77777777" w:rsidR="009E2E77" w:rsidRPr="009E2E77" w:rsidRDefault="009E2E77" w:rsidP="009E2E77">
      <w:r w:rsidRPr="009E2E77">
        <w:pict w14:anchorId="2FFE26AF">
          <v:rect id="_x0000_i1285" style="width:0;height:1.5pt" o:hralign="center" o:hrstd="t" o:hr="t" fillcolor="#a0a0a0" stroked="f"/>
        </w:pict>
      </w:r>
    </w:p>
    <w:p w14:paraId="74DB97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Scoreboard</w:t>
      </w:r>
    </w:p>
    <w:p w14:paraId="275E58A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Maintain a session-level scoreboard.</w:t>
      </w:r>
    </w:p>
    <w:p w14:paraId="697B9DE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Track:</w:t>
      </w:r>
    </w:p>
    <w:p w14:paraId="4665EA08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X wins </w:t>
      </w:r>
    </w:p>
    <w:p w14:paraId="4ED00E72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O wins </w:t>
      </w:r>
    </w:p>
    <w:p w14:paraId="1EC70794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Draws </w:t>
      </w:r>
    </w:p>
    <w:p w14:paraId="547A7C4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update when a game is completed.</w:t>
      </w:r>
    </w:p>
    <w:p w14:paraId="79FE7C8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lastRenderedPageBreak/>
        <w:t>The scoreboard should update only once for a completed game.</w:t>
      </w:r>
    </w:p>
    <w:p w14:paraId="32FBD42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Reset Game should keep the scoreboard unchanged.</w:t>
      </w:r>
    </w:p>
    <w:p w14:paraId="0206D44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separate </w:t>
      </w:r>
      <w:r w:rsidRPr="009E2E77">
        <w:rPr>
          <w:b/>
          <w:bCs/>
        </w:rPr>
        <w:t>Reset Scoreboard</w:t>
      </w:r>
      <w:r w:rsidRPr="009E2E77">
        <w:t xml:space="preserve"> option.</w:t>
      </w:r>
    </w:p>
    <w:p w14:paraId="5B0A882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be served by the backend.</w:t>
      </w:r>
    </w:p>
    <w:p w14:paraId="3E160A46" w14:textId="77777777" w:rsidR="009E2E77" w:rsidRPr="009E2E77" w:rsidRDefault="009E2E77" w:rsidP="009E2E77">
      <w:r w:rsidRPr="009E2E77">
        <w:pict w14:anchorId="441EE4C9">
          <v:rect id="_x0000_i1286" style="width:0;height:1.5pt" o:hralign="center" o:hrstd="t" o:hr="t" fillcolor="#a0a0a0" stroked="f"/>
        </w:pict>
      </w:r>
    </w:p>
    <w:p w14:paraId="6E95028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Basic Computer Mode</w:t>
      </w:r>
    </w:p>
    <w:p w14:paraId="65900DB3" w14:textId="77777777" w:rsidR="009E2E77" w:rsidRPr="009E2E77" w:rsidRDefault="009E2E77" w:rsidP="009E2E77">
      <w:r w:rsidRPr="009E2E77">
        <w:t>Provide two game modes:</w:t>
      </w:r>
    </w:p>
    <w:p w14:paraId="626A7FA4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Two Player Mode</w:t>
      </w:r>
      <w:r w:rsidRPr="009E2E77">
        <w:t xml:space="preserve"> </w:t>
      </w:r>
    </w:p>
    <w:p w14:paraId="2AAF9AD5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Play Against Computer</w:t>
      </w:r>
      <w:r w:rsidRPr="009E2E77">
        <w:t xml:space="preserve"> </w:t>
      </w:r>
    </w:p>
    <w:p w14:paraId="2DD3B89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both X and O are controlled by users.</w:t>
      </w:r>
    </w:p>
    <w:p w14:paraId="2E5C6EB0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:</w:t>
      </w:r>
    </w:p>
    <w:p w14:paraId="2B0F31E0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Human player is X </w:t>
      </w:r>
    </w:p>
    <w:p w14:paraId="00F9335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player is O </w:t>
      </w:r>
    </w:p>
    <w:p w14:paraId="7333900E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a move automatically after the human move </w:t>
      </w:r>
    </w:p>
    <w:p w14:paraId="1C2A682B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only valid moves </w:t>
      </w:r>
    </w:p>
    <w:p w14:paraId="21EAFB0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not move after the game is already completed </w:t>
      </w:r>
    </w:p>
    <w:p w14:paraId="4EAD51B3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>The computer move logic should follow this priority:</w:t>
      </w:r>
    </w:p>
    <w:p w14:paraId="6A241A2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O can win, play the winning move </w:t>
      </w:r>
    </w:p>
    <w:p w14:paraId="060CAAC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X can win next, block X </w:t>
      </w:r>
    </w:p>
    <w:p w14:paraId="2F0169BE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center if available </w:t>
      </w:r>
    </w:p>
    <w:p w14:paraId="64426DB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 corner if available </w:t>
      </w:r>
    </w:p>
    <w:p w14:paraId="63791C6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any available cell </w:t>
      </w:r>
    </w:p>
    <w:p w14:paraId="3843FB28" w14:textId="77777777" w:rsidR="009E2E77" w:rsidRPr="009E2E77" w:rsidRDefault="009E2E77" w:rsidP="009E2E77">
      <w:r w:rsidRPr="009E2E77">
        <w:pict w14:anchorId="703BCB5B">
          <v:rect id="_x0000_i1287" style="width:0;height:1.5pt" o:hralign="center" o:hrstd="t" o:hr="t" fillcolor="#a0a0a0" stroked="f"/>
        </w:pict>
      </w:r>
    </w:p>
    <w:p w14:paraId="2306EF8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Backend Requirements</w:t>
      </w:r>
    </w:p>
    <w:p w14:paraId="5C2082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.NET backend should expose REST APIs for game operations.</w:t>
      </w:r>
    </w:p>
    <w:p w14:paraId="6633F0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own the game session state, move history, game status, and scoreboard.</w:t>
      </w:r>
    </w:p>
    <w:p w14:paraId="7193F7F9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Suggested API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23"/>
        <w:gridCol w:w="2505"/>
      </w:tblGrid>
      <w:tr w:rsidR="009E2E77" w:rsidRPr="009E2E77" w14:paraId="7C17B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04EA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D26FC8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171F4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Purpose</w:t>
            </w:r>
          </w:p>
        </w:tc>
      </w:tr>
      <w:tr w:rsidR="009E2E77" w:rsidRPr="009E2E77" w14:paraId="300F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6BBD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6FDE0E32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</w:t>
            </w:r>
          </w:p>
        </w:tc>
        <w:tc>
          <w:tcPr>
            <w:tcW w:w="0" w:type="auto"/>
            <w:vAlign w:val="center"/>
            <w:hideMark/>
          </w:tcPr>
          <w:p w14:paraId="34D37A84" w14:textId="77777777" w:rsidR="009E2E77" w:rsidRPr="009E2E77" w:rsidRDefault="009E2E77" w:rsidP="009E2E77">
            <w:r w:rsidRPr="009E2E77">
              <w:t>Create a new game session</w:t>
            </w:r>
          </w:p>
        </w:tc>
      </w:tr>
      <w:tr w:rsidR="009E2E77" w:rsidRPr="009E2E77" w14:paraId="5789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7C23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46674F43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/games/{id}</w:t>
            </w:r>
          </w:p>
        </w:tc>
        <w:tc>
          <w:tcPr>
            <w:tcW w:w="0" w:type="auto"/>
            <w:vAlign w:val="center"/>
            <w:hideMark/>
          </w:tcPr>
          <w:p w14:paraId="0458A39F" w14:textId="77777777" w:rsidR="009E2E77" w:rsidRPr="009E2E77" w:rsidRDefault="009E2E77" w:rsidP="009E2E77">
            <w:r w:rsidRPr="009E2E77">
              <w:t>Get current game state</w:t>
            </w:r>
          </w:p>
        </w:tc>
      </w:tr>
      <w:tr w:rsidR="009E2E77" w:rsidRPr="009E2E77" w14:paraId="53F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DFD7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086A2129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/games/{id}/moves</w:t>
            </w:r>
          </w:p>
        </w:tc>
        <w:tc>
          <w:tcPr>
            <w:tcW w:w="0" w:type="auto"/>
            <w:vAlign w:val="center"/>
            <w:hideMark/>
          </w:tcPr>
          <w:p w14:paraId="6A86E481" w14:textId="77777777" w:rsidR="009E2E77" w:rsidRPr="009E2E77" w:rsidRDefault="009E2E77" w:rsidP="009E2E77">
            <w:r w:rsidRPr="009E2E77">
              <w:t>Submit a player move</w:t>
            </w:r>
          </w:p>
        </w:tc>
      </w:tr>
      <w:tr w:rsidR="009E2E77" w:rsidRPr="009E2E77" w14:paraId="4724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561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2D05E76A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/games/{id}/undo</w:t>
            </w:r>
          </w:p>
        </w:tc>
        <w:tc>
          <w:tcPr>
            <w:tcW w:w="0" w:type="auto"/>
            <w:vAlign w:val="center"/>
            <w:hideMark/>
          </w:tcPr>
          <w:p w14:paraId="568BAACB" w14:textId="77777777" w:rsidR="009E2E77" w:rsidRPr="009E2E77" w:rsidRDefault="009E2E77" w:rsidP="009E2E77">
            <w:r w:rsidRPr="009E2E77">
              <w:t>Undo last move</w:t>
            </w:r>
          </w:p>
        </w:tc>
      </w:tr>
      <w:tr w:rsidR="009E2E77" w:rsidRPr="009E2E77" w14:paraId="65694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ADB9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53B671AA" w14:textId="77777777" w:rsidR="009E2E77" w:rsidRPr="009E2E77" w:rsidRDefault="009E2E77" w:rsidP="009E2E77">
            <w:r w:rsidRPr="009E2E77">
              <w:t>/</w:t>
            </w:r>
            <w:proofErr w:type="spellStart"/>
            <w:proofErr w:type="gramStart"/>
            <w:r w:rsidRPr="009E2E77">
              <w:t>api</w:t>
            </w:r>
            <w:proofErr w:type="spellEnd"/>
            <w:proofErr w:type="gramEnd"/>
            <w:r w:rsidRPr="009E2E77">
              <w:t>/games/{id}/reset</w:t>
            </w:r>
          </w:p>
        </w:tc>
        <w:tc>
          <w:tcPr>
            <w:tcW w:w="0" w:type="auto"/>
            <w:vAlign w:val="center"/>
            <w:hideMark/>
          </w:tcPr>
          <w:p w14:paraId="19337056" w14:textId="77777777" w:rsidR="009E2E77" w:rsidRPr="009E2E77" w:rsidRDefault="009E2E77" w:rsidP="009E2E77">
            <w:r w:rsidRPr="009E2E77">
              <w:t>Reset the current game</w:t>
            </w:r>
          </w:p>
        </w:tc>
      </w:tr>
      <w:tr w:rsidR="009E2E77" w:rsidRPr="009E2E77" w14:paraId="51BD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370C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765A712B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</w:t>
            </w:r>
          </w:p>
        </w:tc>
        <w:tc>
          <w:tcPr>
            <w:tcW w:w="0" w:type="auto"/>
            <w:vAlign w:val="center"/>
            <w:hideMark/>
          </w:tcPr>
          <w:p w14:paraId="06B4661A" w14:textId="77777777" w:rsidR="009E2E77" w:rsidRPr="009E2E77" w:rsidRDefault="009E2E77" w:rsidP="009E2E77">
            <w:r w:rsidRPr="009E2E77">
              <w:t>Get scoreboard</w:t>
            </w:r>
          </w:p>
        </w:tc>
      </w:tr>
      <w:tr w:rsidR="009E2E77" w:rsidRPr="009E2E77" w14:paraId="18D3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77E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149894B4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/scoreboard/reset</w:t>
            </w:r>
          </w:p>
        </w:tc>
        <w:tc>
          <w:tcPr>
            <w:tcW w:w="0" w:type="auto"/>
            <w:vAlign w:val="center"/>
            <w:hideMark/>
          </w:tcPr>
          <w:p w14:paraId="3C8D6E78" w14:textId="77777777" w:rsidR="009E2E77" w:rsidRPr="009E2E77" w:rsidRDefault="009E2E77" w:rsidP="009E2E77">
            <w:r w:rsidRPr="009E2E77">
              <w:t>Reset scoreboard</w:t>
            </w:r>
          </w:p>
        </w:tc>
      </w:tr>
    </w:tbl>
    <w:p w14:paraId="100AD4A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exact endpoint names can vary, but the submitted solution should clearly document the API contract.</w:t>
      </w:r>
    </w:p>
    <w:p w14:paraId="0A8DD973" w14:textId="77777777" w:rsidR="009E2E77" w:rsidRPr="009E2E77" w:rsidRDefault="009E2E77" w:rsidP="009E2E77">
      <w:r w:rsidRPr="009E2E77">
        <w:pict w14:anchorId="40F5682E">
          <v:rect id="_x0000_i1288" style="width:0;height:1.5pt" o:hralign="center" o:hrstd="t" o:hr="t" fillcolor="#a0a0a0" stroked="f"/>
        </w:pict>
      </w:r>
    </w:p>
    <w:p w14:paraId="7EDBDA2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Game State Response</w:t>
      </w:r>
    </w:p>
    <w:p w14:paraId="534C1D8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return enough information for the frontend to render the game correctly.</w:t>
      </w:r>
    </w:p>
    <w:p w14:paraId="2A15692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 game state response should include:</w:t>
      </w:r>
    </w:p>
    <w:p w14:paraId="126F13D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4A582A4B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Board state </w:t>
      </w:r>
    </w:p>
    <w:p w14:paraId="335B524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516FDE6F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mode </w:t>
      </w:r>
    </w:p>
    <w:p w14:paraId="4BB51919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status </w:t>
      </w:r>
    </w:p>
    <w:p w14:paraId="7D90A693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Winner, if any </w:t>
      </w:r>
    </w:p>
    <w:p w14:paraId="3153551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Winning cells, if any </w:t>
      </w:r>
    </w:p>
    <w:p w14:paraId="64F3CDE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782E4D56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Scoreboard or a way to retrieve scoreboard </w:t>
      </w:r>
    </w:p>
    <w:p w14:paraId="2359CE36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Example game statuses:</w:t>
      </w:r>
    </w:p>
    <w:p w14:paraId="4748ABBC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InProgress </w:t>
      </w:r>
    </w:p>
    <w:p w14:paraId="49F11507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lastRenderedPageBreak/>
        <w:t xml:space="preserve">Won </w:t>
      </w:r>
    </w:p>
    <w:p w14:paraId="40C07D31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Draw </w:t>
      </w:r>
    </w:p>
    <w:p w14:paraId="338F9DDD" w14:textId="77777777" w:rsidR="009E2E77" w:rsidRPr="009E2E77" w:rsidRDefault="009E2E77" w:rsidP="009E2E77">
      <w:r w:rsidRPr="009E2E77">
        <w:pict w14:anchorId="21AA8BF2">
          <v:rect id="_x0000_i1289" style="width:0;height:1.5pt" o:hralign="center" o:hrstd="t" o:hr="t" fillcolor="#a0a0a0" stroked="f"/>
        </w:pict>
      </w:r>
    </w:p>
    <w:p w14:paraId="27A7F1B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Move Request</w:t>
      </w:r>
    </w:p>
    <w:p w14:paraId="70EFD4E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When the frontend submits a move, the request should include:</w:t>
      </w:r>
    </w:p>
    <w:p w14:paraId="3BC8D986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234DB788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Player </w:t>
      </w:r>
    </w:p>
    <w:p w14:paraId="7786ABAD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Row and column, or cell index </w:t>
      </w:r>
    </w:p>
    <w:p w14:paraId="047512C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validate the move.</w:t>
      </w:r>
    </w:p>
    <w:p w14:paraId="1A5ED4D5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reject invalid moves such as:</w:t>
      </w:r>
    </w:p>
    <w:p w14:paraId="4317B61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outside the board </w:t>
      </w:r>
    </w:p>
    <w:p w14:paraId="7FB23BF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on an occupied cell </w:t>
      </w:r>
    </w:p>
    <w:p w14:paraId="73B467B8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after game completion </w:t>
      </w:r>
    </w:p>
    <w:p w14:paraId="6AFC0623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by the wrong player </w:t>
      </w:r>
    </w:p>
    <w:p w14:paraId="61845623" w14:textId="77777777" w:rsidR="009E2E77" w:rsidRPr="009E2E77" w:rsidRDefault="009E2E77" w:rsidP="009E2E77">
      <w:r w:rsidRPr="009E2E77">
        <w:pict w14:anchorId="26C79796">
          <v:rect id="_x0000_i1290" style="width:0;height:1.5pt" o:hralign="center" o:hrstd="t" o:hr="t" fillcolor="#a0a0a0" stroked="f"/>
        </w:pict>
      </w:r>
    </w:p>
    <w:p w14:paraId="2CE96C6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Frontend Requirements</w:t>
      </w:r>
    </w:p>
    <w:p w14:paraId="11F1B1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Angular application should provide a clean and usable interface.</w:t>
      </w:r>
    </w:p>
    <w:p w14:paraId="0033207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UI should show:</w:t>
      </w:r>
    </w:p>
    <w:p w14:paraId="44705795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Game board </w:t>
      </w:r>
    </w:p>
    <w:p w14:paraId="24DCC26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4419BD88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Selected game mode </w:t>
      </w:r>
    </w:p>
    <w:p w14:paraId="2A88F063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Winner or draw message </w:t>
      </w:r>
    </w:p>
    <w:p w14:paraId="627AC19B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Highlighted winning cells </w:t>
      </w:r>
    </w:p>
    <w:p w14:paraId="1A6247A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4762A9AE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Scoreboard </w:t>
      </w:r>
    </w:p>
    <w:p w14:paraId="2F1448E9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Game button </w:t>
      </w:r>
    </w:p>
    <w:p w14:paraId="383DDE2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Undo Last Move button </w:t>
      </w:r>
    </w:p>
    <w:p w14:paraId="38811B6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Scoreboard button </w:t>
      </w:r>
    </w:p>
    <w:p w14:paraId="4C05C51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frontend should call the backend APIs for game actions and render the latest state returned by the backend.</w:t>
      </w:r>
    </w:p>
    <w:p w14:paraId="1467E34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UI should be responsive enough to use comfortably on a laptop browser.</w:t>
      </w:r>
    </w:p>
    <w:p w14:paraId="70879474" w14:textId="77777777" w:rsidR="009E2E77" w:rsidRPr="009E2E77" w:rsidRDefault="009E2E77" w:rsidP="009E2E77">
      <w:r w:rsidRPr="009E2E77">
        <w:pict w14:anchorId="520F12B5">
          <v:rect id="_x0000_i1291" style="width:0;height:1.5pt" o:hralign="center" o:hrstd="t" o:hr="t" fillcolor="#a0a0a0" stroked="f"/>
        </w:pict>
      </w:r>
    </w:p>
    <w:p w14:paraId="1C5708A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Important Clarifications</w:t>
      </w:r>
    </w:p>
    <w:p w14:paraId="51F482E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1: Backend State Ownership</w:t>
      </w:r>
    </w:p>
    <w:p w14:paraId="2C4FB3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be the source of truth for the current game state.</w:t>
      </w:r>
    </w:p>
    <w:p w14:paraId="089814E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frontend may maintain UI state, but game rules, move validation, game status, move history, and scoreboard should be consistent with the backend response.</w:t>
      </w:r>
    </w:p>
    <w:p w14:paraId="4D672E9F" w14:textId="77777777" w:rsidR="009E2E77" w:rsidRPr="009E2E77" w:rsidRDefault="009E2E77" w:rsidP="009E2E77">
      <w:r w:rsidRPr="009E2E77">
        <w:pict w14:anchorId="274D92F4">
          <v:rect id="_x0000_i1292" style="width:0;height:1.5pt" o:hralign="center" o:hrstd="t" o:hr="t" fillcolor="#a0a0a0" stroked="f"/>
        </w:pict>
      </w:r>
    </w:p>
    <w:p w14:paraId="0A746CE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2: Scoreboard and Undo</w:t>
      </w:r>
    </w:p>
    <w:p w14:paraId="2F824C9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remain consistent after game completion.</w:t>
      </w:r>
    </w:p>
    <w:p w14:paraId="34C0BD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Use one of the following approaches and mention the choice in the README:</w:t>
      </w:r>
    </w:p>
    <w:p w14:paraId="612856C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A: Disable Undo After Completion</w:t>
      </w:r>
    </w:p>
    <w:p w14:paraId="6394E7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Once a game is won or drawn, Undo is disabled.</w:t>
      </w:r>
    </w:p>
    <w:p w14:paraId="6275AAF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remains final for that game.</w:t>
      </w:r>
    </w:p>
    <w:p w14:paraId="572CF57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B: Allow Undo After Completion</w:t>
      </w:r>
    </w:p>
    <w:p w14:paraId="72D0A180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can be used after a game is completed.</w:t>
      </w:r>
    </w:p>
    <w:p w14:paraId="48D0A73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the completed result is reversed through Undo, the scoreboard should also be adjusted correctly.</w:t>
      </w:r>
    </w:p>
    <w:p w14:paraId="07AB71E7" w14:textId="77777777" w:rsidR="009E2E77" w:rsidRPr="009E2E77" w:rsidRDefault="009E2E77" w:rsidP="009E2E77">
      <w:r w:rsidRPr="009E2E77">
        <w:pict w14:anchorId="660B7560">
          <v:rect id="_x0000_i1293" style="width:0;height:1.5pt" o:hralign="center" o:hrstd="t" o:hr="t" fillcolor="#a0a0a0" stroked="f"/>
        </w:pict>
      </w:r>
    </w:p>
    <w:p w14:paraId="573D4FA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Testing Expectations</w:t>
      </w:r>
    </w:p>
    <w:p w14:paraId="6624D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Include tests for the core game logic.</w:t>
      </w:r>
    </w:p>
    <w:p w14:paraId="2DDFBEB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At minimum, cover:</w:t>
      </w:r>
    </w:p>
    <w:p w14:paraId="7BA443A0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Valid move </w:t>
      </w:r>
    </w:p>
    <w:p w14:paraId="67C34676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Invalid move </w:t>
      </w:r>
    </w:p>
    <w:p w14:paraId="49730817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lastRenderedPageBreak/>
        <w:t xml:space="preserve">Turn switching </w:t>
      </w:r>
    </w:p>
    <w:p w14:paraId="5D0A316C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Row win </w:t>
      </w:r>
    </w:p>
    <w:p w14:paraId="6B16D89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Column win </w:t>
      </w:r>
    </w:p>
    <w:p w14:paraId="6681242D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Diagonal win </w:t>
      </w:r>
    </w:p>
    <w:p w14:paraId="0355B914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Draw </w:t>
      </w:r>
    </w:p>
    <w:p w14:paraId="0AA9E8D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Reset game </w:t>
      </w:r>
    </w:p>
    <w:p w14:paraId="335753C2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two-player mode </w:t>
      </w:r>
    </w:p>
    <w:p w14:paraId="3834FB6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computer mode </w:t>
      </w:r>
    </w:p>
    <w:p w14:paraId="639DE5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Scoreboard update </w:t>
      </w:r>
    </w:p>
    <w:p w14:paraId="3B7491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Computer move selection </w:t>
      </w:r>
    </w:p>
    <w:p w14:paraId="01F8F381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Move after game completion </w:t>
      </w:r>
    </w:p>
    <w:p w14:paraId="46A24C1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Backend unit tests are preferred for game rules and state transitions.</w:t>
      </w:r>
    </w:p>
    <w:p w14:paraId="5B4EF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Frontend tests may cover component rendering and API integration points.</w:t>
      </w:r>
    </w:p>
    <w:p w14:paraId="7EED60E2" w14:textId="77777777" w:rsidR="009E2E77" w:rsidRPr="009E2E77" w:rsidRDefault="009E2E77" w:rsidP="009E2E77">
      <w:r w:rsidRPr="009E2E77">
        <w:pict w14:anchorId="60A2E2CD">
          <v:rect id="_x0000_i1294" style="width:0;height:1.5pt" o:hralign="center" o:hrstd="t" o:hr="t" fillcolor="#a0a0a0" stroked="f"/>
        </w:pict>
      </w:r>
    </w:p>
    <w:p w14:paraId="73AABF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AI-Assisted Development Expectation</w:t>
      </w:r>
    </w:p>
    <w:p w14:paraId="788FE54A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 may use AI-assisted development tools to build the solution.</w:t>
      </w:r>
    </w:p>
    <w:p w14:paraId="435C3D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During submission and review, be prepared to explain:</w:t>
      </w:r>
    </w:p>
    <w:p w14:paraId="44BF5754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How you converted the requirement into a specification </w:t>
      </w:r>
    </w:p>
    <w:p w14:paraId="7B8602E2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prompts you used </w:t>
      </w:r>
    </w:p>
    <w:p w14:paraId="5F29A25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the AI generated </w:t>
      </w:r>
    </w:p>
    <w:p w14:paraId="5B45E8C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you changed manually </w:t>
      </w:r>
    </w:p>
    <w:p w14:paraId="23FF0556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Which parts you reviewed carefully </w:t>
      </w:r>
    </w:p>
    <w:p w14:paraId="097C8A3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assumptions you made </w:t>
      </w:r>
    </w:p>
    <w:p w14:paraId="09CE140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trade-offs you chose </w:t>
      </w:r>
    </w:p>
    <w:p w14:paraId="41E31A0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final submission should reflect your own understanding and engineering judgment.</w:t>
      </w:r>
    </w:p>
    <w:p w14:paraId="406B1F77" w14:textId="77777777" w:rsidR="009E2E77" w:rsidRPr="009E2E77" w:rsidRDefault="009E2E77" w:rsidP="009E2E77">
      <w:r w:rsidRPr="009E2E77">
        <w:pict w14:anchorId="63E3C722">
          <v:rect id="_x0000_i1295" style="width:0;height:1.5pt" o:hralign="center" o:hrstd="t" o:hr="t" fillcolor="#a0a0a0" stroked="f"/>
        </w:pict>
      </w:r>
    </w:p>
    <w:p w14:paraId="68A301A7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README Expectations</w:t>
      </w:r>
    </w:p>
    <w:p w14:paraId="508353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Your GitHub repository should include a clear README with:</w:t>
      </w:r>
    </w:p>
    <w:p w14:paraId="591FF04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Project overview </w:t>
      </w:r>
    </w:p>
    <w:p w14:paraId="39513021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Tech stack </w:t>
      </w:r>
    </w:p>
    <w:p w14:paraId="7AB02A24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Features implemented </w:t>
      </w:r>
    </w:p>
    <w:p w14:paraId="534DA43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backend locally </w:t>
      </w:r>
    </w:p>
    <w:p w14:paraId="64A16C47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frontend locally </w:t>
      </w:r>
    </w:p>
    <w:p w14:paraId="1FC3D6A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API endpoint summary </w:t>
      </w:r>
    </w:p>
    <w:p w14:paraId="370DBB7A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tests </w:t>
      </w:r>
    </w:p>
    <w:p w14:paraId="24DDFAC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AI tools and prompt summary </w:t>
      </w:r>
    </w:p>
    <w:p w14:paraId="72E9AA3B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Design decisions </w:t>
      </w:r>
    </w:p>
    <w:p w14:paraId="09349DC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Clarifications and assumptions </w:t>
      </w:r>
    </w:p>
    <w:p w14:paraId="4294ECEC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Known limitations </w:t>
      </w:r>
    </w:p>
    <w:p w14:paraId="6652049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Future improvements </w:t>
      </w:r>
    </w:p>
    <w:p w14:paraId="7386A2B7" w14:textId="77777777" w:rsidR="009E2E77" w:rsidRPr="009E2E77" w:rsidRDefault="009E2E77" w:rsidP="009E2E77">
      <w:r w:rsidRPr="009E2E77">
        <w:pict w14:anchorId="345B5C70">
          <v:rect id="_x0000_i1296" style="width:0;height:1.5pt" o:hralign="center" o:hrstd="t" o:hr="t" fillcolor="#a0a0a0" stroked="f"/>
        </w:pict>
      </w:r>
    </w:p>
    <w:p w14:paraId="0F1D377A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Submission Requirements</w:t>
      </w:r>
    </w:p>
    <w:p w14:paraId="6EE5F3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Submit a GitHub repository containing:</w:t>
      </w:r>
    </w:p>
    <w:p w14:paraId="06BB477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Angular frontend source code </w:t>
      </w:r>
    </w:p>
    <w:p w14:paraId="59B1BC01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.NET backend source code </w:t>
      </w:r>
    </w:p>
    <w:p w14:paraId="12866468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README.md </w:t>
      </w:r>
    </w:p>
    <w:p w14:paraId="48C6AEC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Setup and run instructions </w:t>
      </w:r>
    </w:p>
    <w:p w14:paraId="092C6064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Test instructions </w:t>
      </w:r>
    </w:p>
    <w:p w14:paraId="067A8A1D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Prompt summary or AI workflow notes </w:t>
      </w:r>
    </w:p>
    <w:p w14:paraId="26112D57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API documentation or endpoint summary </w:t>
      </w:r>
    </w:p>
    <w:p w14:paraId="7C051BEC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Known assumptions and limitations </w:t>
      </w:r>
    </w:p>
    <w:p w14:paraId="6B0D2B36" w14:textId="77777777" w:rsidR="009E2E77" w:rsidRPr="009E2E77" w:rsidRDefault="009E2E77" w:rsidP="009E2E77">
      <w:r w:rsidRPr="009E2E77">
        <w:pict w14:anchorId="2FF5FC8C">
          <v:rect id="_x0000_i1297" style="width:0;height:1.5pt" o:hralign="center" o:hrstd="t" o:hr="t" fillcolor="#a0a0a0" stroked="f"/>
        </w:pict>
      </w:r>
    </w:p>
    <w:p w14:paraId="733FA7D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Acceptance Criteria</w:t>
      </w:r>
    </w:p>
    <w:p w14:paraId="6C1681E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exercise is considered complete when:</w:t>
      </w:r>
    </w:p>
    <w:p w14:paraId="3682479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lastRenderedPageBreak/>
        <w:t xml:space="preserve">The Angular application runs locally </w:t>
      </w:r>
    </w:p>
    <w:p w14:paraId="3F007EFC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.NET API runs locally </w:t>
      </w:r>
    </w:p>
    <w:p w14:paraId="1114665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frontend communicates with the backend through REST APIs </w:t>
      </w:r>
    </w:p>
    <w:p w14:paraId="56A5B99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A new Tic Tac Toe game can be created </w:t>
      </w:r>
    </w:p>
    <w:p w14:paraId="2ECDCE5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Two Player Mode works correctly </w:t>
      </w:r>
    </w:p>
    <w:p w14:paraId="2871BC7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Computer Mode works correctly </w:t>
      </w:r>
    </w:p>
    <w:p w14:paraId="2E5716EA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Turns alternate correctly </w:t>
      </w:r>
    </w:p>
    <w:p w14:paraId="5E16DD0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Invalid moves are handled correctly </w:t>
      </w:r>
    </w:p>
    <w:p w14:paraId="2E2972F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 detection works </w:t>
      </w:r>
    </w:p>
    <w:p w14:paraId="072B398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Draw detection works </w:t>
      </w:r>
    </w:p>
    <w:p w14:paraId="204ACFC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Winning cells are highlighted </w:t>
      </w:r>
    </w:p>
    <w:p w14:paraId="7112CA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Move history is shown </w:t>
      </w:r>
    </w:p>
    <w:p w14:paraId="78F196A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Undo works according to the selected mode </w:t>
      </w:r>
    </w:p>
    <w:p w14:paraId="672E7D0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Scoreboard works correctly </w:t>
      </w:r>
    </w:p>
    <w:p w14:paraId="7D7F846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Game works correctly </w:t>
      </w:r>
    </w:p>
    <w:p w14:paraId="200858B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Scoreboard works correctly </w:t>
      </w:r>
    </w:p>
    <w:p w14:paraId="7B4015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Basic tests are included </w:t>
      </w:r>
    </w:p>
    <w:p w14:paraId="6487E7D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README explains how to run and review the solution </w:t>
      </w:r>
    </w:p>
    <w:p w14:paraId="4CD500E3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>Candidate can explain the implementation during panel review</w:t>
      </w:r>
    </w:p>
    <w:p w14:paraId="63EF0493" w14:textId="77777777" w:rsidR="00BB455D" w:rsidRPr="00972DC5" w:rsidRDefault="00BB455D" w:rsidP="00972DC5">
      <w:pPr>
        <w:rPr>
          <w:rStyle w:val="Boldred"/>
          <w:b w:val="0"/>
          <w:color w:val="auto"/>
        </w:rPr>
      </w:pPr>
    </w:p>
    <w:sectPr w:rsidR="00BB455D" w:rsidRPr="00972DC5" w:rsidSect="00972DC5"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86D4" w14:textId="77777777" w:rsidR="00BE02ED" w:rsidRDefault="00BE02ED" w:rsidP="00C60D54">
      <w:pPr>
        <w:pStyle w:val="EndnoteSeparator"/>
      </w:pPr>
    </w:p>
  </w:endnote>
  <w:endnote w:type="continuationSeparator" w:id="0">
    <w:p w14:paraId="598F67A3" w14:textId="77777777" w:rsidR="00BE02ED" w:rsidRDefault="00BE02ED" w:rsidP="00C60D54">
      <w:pPr>
        <w:pStyle w:val="EndnoteSeparatorcont"/>
      </w:pPr>
    </w:p>
  </w:endnote>
  <w:endnote w:type="continuationNotice" w:id="1">
    <w:p w14:paraId="099B76B4" w14:textId="77777777" w:rsidR="00BE02ED" w:rsidRDefault="00BE02ED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">
    <w:altName w:val="Calibri"/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ABBvoice Display SemiBold">
    <w:panose1 w:val="020D0704020603060204"/>
    <w:charset w:val="00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0FFB" w14:textId="77777777" w:rsidR="00BE02ED" w:rsidRDefault="00BE02ED" w:rsidP="004266B9">
      <w:pPr>
        <w:pStyle w:val="FootnoteSeparator"/>
      </w:pPr>
    </w:p>
  </w:footnote>
  <w:footnote w:type="continuationSeparator" w:id="0">
    <w:p w14:paraId="22D4F659" w14:textId="77777777" w:rsidR="00BE02ED" w:rsidRDefault="00BE02ED" w:rsidP="004266B9">
      <w:pPr>
        <w:pStyle w:val="FootnoteSeparatorcont"/>
      </w:pPr>
    </w:p>
  </w:footnote>
  <w:footnote w:type="continuationNotice" w:id="1">
    <w:p w14:paraId="6F59CFE4" w14:textId="77777777" w:rsidR="00BE02ED" w:rsidRDefault="00BE02ED" w:rsidP="004266B9">
      <w:pPr>
        <w:pStyle w:val="FootnoteContinua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96"/>
    <w:multiLevelType w:val="multilevel"/>
    <w:tmpl w:val="985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07311452"/>
    <w:multiLevelType w:val="multilevel"/>
    <w:tmpl w:val="82DCD7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A0F"/>
    <w:multiLevelType w:val="multilevel"/>
    <w:tmpl w:val="8E46A0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6D1"/>
    <w:multiLevelType w:val="multilevel"/>
    <w:tmpl w:val="78E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32A2"/>
    <w:multiLevelType w:val="multilevel"/>
    <w:tmpl w:val="398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7" w15:restartNumberingAfterBreak="0">
    <w:nsid w:val="110224F4"/>
    <w:multiLevelType w:val="multilevel"/>
    <w:tmpl w:val="2206B890"/>
    <w:numStyleLink w:val="ABBBulletList"/>
  </w:abstractNum>
  <w:abstractNum w:abstractNumId="8" w15:restartNumberingAfterBreak="0">
    <w:nsid w:val="140E026C"/>
    <w:multiLevelType w:val="multilevel"/>
    <w:tmpl w:val="33F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6360"/>
    <w:multiLevelType w:val="multilevel"/>
    <w:tmpl w:val="4AC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FB8"/>
    <w:multiLevelType w:val="multilevel"/>
    <w:tmpl w:val="7C1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6463"/>
    <w:multiLevelType w:val="multilevel"/>
    <w:tmpl w:val="F966854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00BE9"/>
    <w:multiLevelType w:val="multilevel"/>
    <w:tmpl w:val="EDF6B122"/>
    <w:numStyleLink w:val="ABBNumberedList"/>
  </w:abstractNum>
  <w:abstractNum w:abstractNumId="13" w15:restartNumberingAfterBreak="0">
    <w:nsid w:val="38833A3C"/>
    <w:multiLevelType w:val="multilevel"/>
    <w:tmpl w:val="AF4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3324C"/>
    <w:multiLevelType w:val="multilevel"/>
    <w:tmpl w:val="B8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48E3"/>
    <w:multiLevelType w:val="multilevel"/>
    <w:tmpl w:val="D85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62C59"/>
    <w:multiLevelType w:val="multilevel"/>
    <w:tmpl w:val="1DB0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D79B8"/>
    <w:multiLevelType w:val="multilevel"/>
    <w:tmpl w:val="D7A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D500E"/>
    <w:multiLevelType w:val="multilevel"/>
    <w:tmpl w:val="D162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D3AFB"/>
    <w:multiLevelType w:val="multilevel"/>
    <w:tmpl w:val="C81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D5F9C"/>
    <w:multiLevelType w:val="multilevel"/>
    <w:tmpl w:val="495A60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71488"/>
    <w:multiLevelType w:val="multilevel"/>
    <w:tmpl w:val="D3B0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974DD"/>
    <w:multiLevelType w:val="multilevel"/>
    <w:tmpl w:val="2E1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64E0C"/>
    <w:multiLevelType w:val="multilevel"/>
    <w:tmpl w:val="C40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04140"/>
    <w:multiLevelType w:val="multilevel"/>
    <w:tmpl w:val="033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70F9D"/>
    <w:multiLevelType w:val="multilevel"/>
    <w:tmpl w:val="4B8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40B5E"/>
    <w:multiLevelType w:val="multilevel"/>
    <w:tmpl w:val="8FE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23A0D"/>
    <w:multiLevelType w:val="multilevel"/>
    <w:tmpl w:val="9F4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2658">
    <w:abstractNumId w:val="1"/>
  </w:num>
  <w:num w:numId="2" w16cid:durableId="1213466254">
    <w:abstractNumId w:val="6"/>
  </w:num>
  <w:num w:numId="3" w16cid:durableId="1228761163">
    <w:abstractNumId w:val="16"/>
  </w:num>
  <w:num w:numId="4" w16cid:durableId="1179126894">
    <w:abstractNumId w:val="19"/>
  </w:num>
  <w:num w:numId="5" w16cid:durableId="1355108727">
    <w:abstractNumId w:val="7"/>
  </w:num>
  <w:num w:numId="6" w16cid:durableId="1053119799">
    <w:abstractNumId w:val="12"/>
  </w:num>
  <w:num w:numId="7" w16cid:durableId="674845967">
    <w:abstractNumId w:val="14"/>
  </w:num>
  <w:num w:numId="8" w16cid:durableId="730151262">
    <w:abstractNumId w:val="21"/>
  </w:num>
  <w:num w:numId="9" w16cid:durableId="388501827">
    <w:abstractNumId w:val="8"/>
  </w:num>
  <w:num w:numId="10" w16cid:durableId="1796288894">
    <w:abstractNumId w:val="26"/>
  </w:num>
  <w:num w:numId="11" w16cid:durableId="1999847311">
    <w:abstractNumId w:val="29"/>
  </w:num>
  <w:num w:numId="12" w16cid:durableId="74472484">
    <w:abstractNumId w:val="3"/>
  </w:num>
  <w:num w:numId="13" w16cid:durableId="1670016830">
    <w:abstractNumId w:val="5"/>
  </w:num>
  <w:num w:numId="14" w16cid:durableId="455754553">
    <w:abstractNumId w:val="24"/>
  </w:num>
  <w:num w:numId="15" w16cid:durableId="1050298675">
    <w:abstractNumId w:val="11"/>
  </w:num>
  <w:num w:numId="16" w16cid:durableId="764812236">
    <w:abstractNumId w:val="22"/>
  </w:num>
  <w:num w:numId="17" w16cid:durableId="808789867">
    <w:abstractNumId w:val="2"/>
  </w:num>
  <w:num w:numId="18" w16cid:durableId="2024089342">
    <w:abstractNumId w:val="20"/>
  </w:num>
  <w:num w:numId="19" w16cid:durableId="1866871486">
    <w:abstractNumId w:val="4"/>
  </w:num>
  <w:num w:numId="20" w16cid:durableId="1180774109">
    <w:abstractNumId w:val="23"/>
  </w:num>
  <w:num w:numId="21" w16cid:durableId="759104127">
    <w:abstractNumId w:val="10"/>
  </w:num>
  <w:num w:numId="22" w16cid:durableId="1677687240">
    <w:abstractNumId w:val="28"/>
  </w:num>
  <w:num w:numId="23" w16cid:durableId="2035229007">
    <w:abstractNumId w:val="18"/>
  </w:num>
  <w:num w:numId="24" w16cid:durableId="224684893">
    <w:abstractNumId w:val="0"/>
  </w:num>
  <w:num w:numId="25" w16cid:durableId="190802935">
    <w:abstractNumId w:val="9"/>
  </w:num>
  <w:num w:numId="26" w16cid:durableId="1289429710">
    <w:abstractNumId w:val="15"/>
  </w:num>
  <w:num w:numId="27" w16cid:durableId="668870499">
    <w:abstractNumId w:val="25"/>
  </w:num>
  <w:num w:numId="28" w16cid:durableId="379326691">
    <w:abstractNumId w:val="17"/>
  </w:num>
  <w:num w:numId="29" w16cid:durableId="411127330">
    <w:abstractNumId w:val="27"/>
  </w:num>
  <w:num w:numId="30" w16cid:durableId="1918859791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77"/>
    <w:rsid w:val="00001506"/>
    <w:rsid w:val="000024F0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5EBD"/>
    <w:rsid w:val="000C1A31"/>
    <w:rsid w:val="000C31C4"/>
    <w:rsid w:val="000C48BA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F10CC"/>
    <w:rsid w:val="001F16AA"/>
    <w:rsid w:val="001F4FAA"/>
    <w:rsid w:val="002159BC"/>
    <w:rsid w:val="00217A29"/>
    <w:rsid w:val="002209B2"/>
    <w:rsid w:val="00222B83"/>
    <w:rsid w:val="002237F9"/>
    <w:rsid w:val="00224E34"/>
    <w:rsid w:val="00232219"/>
    <w:rsid w:val="00232EDA"/>
    <w:rsid w:val="002367BA"/>
    <w:rsid w:val="002435C0"/>
    <w:rsid w:val="00247D5A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775"/>
    <w:rsid w:val="00314D89"/>
    <w:rsid w:val="00315040"/>
    <w:rsid w:val="003150E5"/>
    <w:rsid w:val="0032711B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1D6F"/>
    <w:rsid w:val="0085405F"/>
    <w:rsid w:val="00855DF0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2E77"/>
    <w:rsid w:val="009E3EDC"/>
    <w:rsid w:val="009F0095"/>
    <w:rsid w:val="009F5A4F"/>
    <w:rsid w:val="009F5A63"/>
    <w:rsid w:val="00A02658"/>
    <w:rsid w:val="00A06CF8"/>
    <w:rsid w:val="00A11546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6D5D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6D56"/>
    <w:rsid w:val="00BA6FD0"/>
    <w:rsid w:val="00BB2AEE"/>
    <w:rsid w:val="00BB2EE1"/>
    <w:rsid w:val="00BB455D"/>
    <w:rsid w:val="00BC0486"/>
    <w:rsid w:val="00BC0CB8"/>
    <w:rsid w:val="00BC7205"/>
    <w:rsid w:val="00BD062C"/>
    <w:rsid w:val="00BD5055"/>
    <w:rsid w:val="00BD5AC8"/>
    <w:rsid w:val="00BD5C2F"/>
    <w:rsid w:val="00BD5C58"/>
    <w:rsid w:val="00BD6D84"/>
    <w:rsid w:val="00BE02ED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3A62"/>
    <w:rsid w:val="00CF38FC"/>
    <w:rsid w:val="00D03D0E"/>
    <w:rsid w:val="00D06603"/>
    <w:rsid w:val="00D17B0F"/>
    <w:rsid w:val="00D20993"/>
    <w:rsid w:val="00D26AEF"/>
    <w:rsid w:val="00D277AE"/>
    <w:rsid w:val="00D310AF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A2074"/>
    <w:rsid w:val="00DA35C2"/>
    <w:rsid w:val="00DA72D0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4F32"/>
    <w:rsid w:val="00EF64FA"/>
    <w:rsid w:val="00F065C8"/>
    <w:rsid w:val="00F143FD"/>
    <w:rsid w:val="00F2197A"/>
    <w:rsid w:val="00F21A10"/>
    <w:rsid w:val="00F23C8C"/>
    <w:rsid w:val="00F241D0"/>
    <w:rsid w:val="00F26171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62A999B6"/>
  <w15:docId w15:val="{85412E6B-E08E-468B-BCD9-E173E5B1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972DC5"/>
    <w:rPr>
      <w:kern w:val="12"/>
      <w:lang w:val="en-US"/>
    </w:rPr>
  </w:style>
  <w:style w:type="paragraph" w:styleId="Heading1">
    <w:name w:val="heading 1"/>
    <w:aliases w:val="_Heading 1"/>
    <w:basedOn w:val="ABB-x-Heading"/>
    <w:next w:val="Body"/>
    <w:link w:val="Heading1Char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Heading2">
    <w:name w:val="heading 2"/>
    <w:aliases w:val="_Heading 2"/>
    <w:basedOn w:val="ABB-x-Heading"/>
    <w:next w:val="Body"/>
    <w:link w:val="Heading2Char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Heading3">
    <w:name w:val="heading 3"/>
    <w:aliases w:val="_Heading 3"/>
    <w:basedOn w:val="ABB-x-Heading"/>
    <w:next w:val="Body"/>
    <w:link w:val="Heading3Char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Heading4">
    <w:name w:val="heading 4"/>
    <w:aliases w:val="_Heading 4"/>
    <w:basedOn w:val="ABB-x-Heading"/>
    <w:next w:val="Body"/>
    <w:link w:val="Heading4Char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_Heading 5"/>
    <w:basedOn w:val="ABB-x-Heading"/>
    <w:next w:val="Body"/>
    <w:link w:val="Heading5Char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ABB-x-Heading"/>
    <w:next w:val="Body"/>
    <w:link w:val="Heading6Char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ABB-x-Heading"/>
    <w:next w:val="Body"/>
    <w:link w:val="Heading7Char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ABB-x-Heading"/>
    <w:next w:val="Body"/>
    <w:link w:val="Heading8Char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ABB-x-Heading"/>
    <w:next w:val="Body"/>
    <w:link w:val="Heading9Char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aliases w:val="_T2 Title"/>
    <w:basedOn w:val="ABB-x-Heading"/>
    <w:next w:val="Subtitle"/>
    <w:link w:val="TitleChar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leChar">
    <w:name w:val="Title Char"/>
    <w:aliases w:val="_T2 Title Char"/>
    <w:basedOn w:val="DefaultParagraphFont"/>
    <w:link w:val="Title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Caption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DefaultParagraphFont"/>
    <w:uiPriority w:val="99"/>
    <w:rsid w:val="00F87CFD"/>
    <w:rPr>
      <w:color w:val="FF000F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Subtitle">
    <w:name w:val="Subtitle"/>
    <w:aliases w:val="_T3 Subtitle"/>
    <w:basedOn w:val="Title"/>
    <w:next w:val="T4Spacer"/>
    <w:link w:val="SubtitleChar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SubtitleChar">
    <w:name w:val="Subtitle Char"/>
    <w:aliases w:val="_T3 Subtitle Char"/>
    <w:basedOn w:val="DefaultParagraphFont"/>
    <w:link w:val="Subtitle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  <w14:numSpacing w14:val="tabular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  <w14:numSpacing w14:val="tabular"/>
    </w:rPr>
  </w:style>
  <w:style w:type="paragraph" w:styleId="Header">
    <w:name w:val="header"/>
    <w:basedOn w:val="ABB-x-HeaderFooter"/>
    <w:link w:val="HeaderChar"/>
    <w:uiPriority w:val="48"/>
    <w:semiHidden/>
    <w:rsid w:val="00BB455D"/>
  </w:style>
  <w:style w:type="character" w:customStyle="1" w:styleId="HeaderChar">
    <w:name w:val="Header Char"/>
    <w:basedOn w:val="DefaultParagraphFont"/>
    <w:link w:val="Header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ooter">
    <w:name w:val="footer"/>
    <w:basedOn w:val="ABB-x-HeaderFooter"/>
    <w:link w:val="FooterChar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Caption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Normal"/>
    <w:uiPriority w:val="99"/>
    <w:semiHidden/>
    <w:rsid w:val="006B1924"/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NoSpacing0">
    <w:name w:val="No Spacing"/>
    <w:basedOn w:val="Normal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TableofFigure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5"/>
      </w:numPr>
    </w:pPr>
  </w:style>
  <w:style w:type="paragraph" w:styleId="FootnoteText">
    <w:name w:val="footnote text"/>
    <w:basedOn w:val="ABB-x-Normal"/>
    <w:link w:val="FootnoteTextChar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Text">
    <w:name w:val="endnote text"/>
    <w:basedOn w:val="ABB-x-Normal"/>
    <w:link w:val="EndnoteTextChar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TableNormal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le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"/>
      </w:numPr>
      <w:spacing w:after="0"/>
      <w:ind w:left="0" w:firstLine="0"/>
    </w:pPr>
    <w:rPr>
      <w:color w:val="FF000F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DefaultParagraphFon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Caption"/>
    <w:uiPriority w:val="6"/>
    <w:qFormat/>
    <w:rsid w:val="00C61B45"/>
    <w:pPr>
      <w:spacing w:before="300" w:after="130"/>
    </w:p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4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Caption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TableNormal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ooter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DefaultParagraphFon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DefaultParagraphFont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VIRAM7\AppData\Local\Temp\Templafy\WordVsto\zthtc1ts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4E4F088-9327-48C0-BB6A-E82F7ACF8748}">
  <ds:schemaRefs/>
</ds:datastoreItem>
</file>

<file path=customXml/itemProps2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0C8FC4-7C01-4EF7-B98F-A7833A3A27DF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zthtc1ts.dotx</Template>
  <TotalTime>3</TotalTime>
  <Pages>6</Pages>
  <Words>1319</Words>
  <Characters>7524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Viswanathan Ramakrishnan</dc:creator>
  <cp:lastModifiedBy>Viswanathan Ramakrishnan</cp:lastModifiedBy>
  <cp:revision>2</cp:revision>
  <dcterms:created xsi:type="dcterms:W3CDTF">2026-05-26T14:25:00Z</dcterms:created>
  <dcterms:modified xsi:type="dcterms:W3CDTF">2026-05-26T14:28:00Z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637969988234185313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